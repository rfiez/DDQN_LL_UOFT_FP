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58D3F"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7A5CF4A4" wp14:editId="5B223382">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99"/>
        <w:gridCol w:w="5995"/>
        <w:gridCol w:w="1199"/>
        <w:gridCol w:w="39"/>
        <w:gridCol w:w="1160"/>
      </w:tblGrid>
      <w:tr w:rsidR="00DF198B" w14:paraId="4D8F00CC" w14:textId="77777777" w:rsidTr="00185F4A">
        <w:trPr>
          <w:trHeight w:val="1083"/>
        </w:trPr>
        <w:tc>
          <w:tcPr>
            <w:tcW w:w="10790" w:type="dxa"/>
            <w:gridSpan w:val="7"/>
          </w:tcPr>
          <w:p w14:paraId="23389A95" w14:textId="77777777" w:rsidR="00DF198B" w:rsidRDefault="00DF198B"/>
        </w:tc>
      </w:tr>
      <w:tr w:rsidR="00DF198B" w14:paraId="7DAC4DAA" w14:textId="77777777" w:rsidTr="00185F4A">
        <w:trPr>
          <w:trHeight w:val="1068"/>
        </w:trPr>
        <w:tc>
          <w:tcPr>
            <w:tcW w:w="1198" w:type="dxa"/>
            <w:gridSpan w:val="2"/>
            <w:tcBorders>
              <w:right w:val="single" w:sz="18" w:space="0" w:color="476166" w:themeColor="accent1"/>
            </w:tcBorders>
          </w:tcPr>
          <w:p w14:paraId="021E7492" w14:textId="77777777" w:rsidR="00DF198B" w:rsidRDefault="00DF198B"/>
        </w:tc>
        <w:tc>
          <w:tcPr>
            <w:tcW w:w="8393"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56AAC13" w14:textId="3C6ED9DD" w:rsidR="00DF198B" w:rsidRPr="00DF198B" w:rsidRDefault="00D048E1" w:rsidP="00874FE7">
            <w:pPr>
              <w:pStyle w:val="Heading1"/>
            </w:pPr>
            <w:r>
              <w:t>Double Deep Q Network (DDQN) for the Lunar Lander (v2)</w:t>
            </w:r>
          </w:p>
        </w:tc>
        <w:tc>
          <w:tcPr>
            <w:tcW w:w="1199" w:type="dxa"/>
            <w:gridSpan w:val="2"/>
            <w:tcBorders>
              <w:left w:val="single" w:sz="18" w:space="0" w:color="476166" w:themeColor="accent1"/>
            </w:tcBorders>
          </w:tcPr>
          <w:p w14:paraId="48584718" w14:textId="77777777" w:rsidR="00DF198B" w:rsidRDefault="00DF198B"/>
        </w:tc>
      </w:tr>
      <w:tr w:rsidR="00DF198B" w14:paraId="677263AB" w14:textId="77777777" w:rsidTr="00185F4A">
        <w:trPr>
          <w:trHeight w:val="1837"/>
        </w:trPr>
        <w:tc>
          <w:tcPr>
            <w:tcW w:w="1170" w:type="dxa"/>
          </w:tcPr>
          <w:p w14:paraId="562C6CD1" w14:textId="77777777" w:rsidR="00DF198B" w:rsidRDefault="00DF198B"/>
        </w:tc>
        <w:tc>
          <w:tcPr>
            <w:tcW w:w="8460" w:type="dxa"/>
            <w:gridSpan w:val="5"/>
          </w:tcPr>
          <w:p w14:paraId="015763B9" w14:textId="77777777" w:rsidR="00DF198B" w:rsidRDefault="00DF198B"/>
        </w:tc>
        <w:tc>
          <w:tcPr>
            <w:tcW w:w="1160" w:type="dxa"/>
          </w:tcPr>
          <w:p w14:paraId="109962DD" w14:textId="77777777" w:rsidR="00DF198B" w:rsidRDefault="00DF198B"/>
        </w:tc>
      </w:tr>
      <w:tr w:rsidR="00DF198B" w14:paraId="773DC439" w14:textId="77777777" w:rsidTr="00185F4A">
        <w:trPr>
          <w:trHeight w:val="929"/>
        </w:trPr>
        <w:tc>
          <w:tcPr>
            <w:tcW w:w="2397" w:type="dxa"/>
            <w:gridSpan w:val="3"/>
          </w:tcPr>
          <w:p w14:paraId="2A6682FB" w14:textId="77777777" w:rsidR="00DF198B" w:rsidRDefault="00DF198B"/>
        </w:tc>
        <w:tc>
          <w:tcPr>
            <w:tcW w:w="5995" w:type="dxa"/>
            <w:shd w:val="clear" w:color="auto" w:fill="FFFFFF" w:themeFill="background1"/>
          </w:tcPr>
          <w:p w14:paraId="39BBAFE6" w14:textId="77777777" w:rsidR="00DF198B" w:rsidRPr="00DF198B" w:rsidRDefault="00DF198B" w:rsidP="00DF198B">
            <w:pPr>
              <w:jc w:val="center"/>
              <w:rPr>
                <w:rFonts w:ascii="Georgia" w:hAnsi="Georgia"/>
                <w:sz w:val="48"/>
                <w:szCs w:val="48"/>
              </w:rPr>
            </w:pPr>
          </w:p>
        </w:tc>
        <w:tc>
          <w:tcPr>
            <w:tcW w:w="2398" w:type="dxa"/>
            <w:gridSpan w:val="3"/>
          </w:tcPr>
          <w:p w14:paraId="7057E6CA" w14:textId="77777777" w:rsidR="00DF198B" w:rsidRDefault="00DF198B"/>
        </w:tc>
      </w:tr>
      <w:tr w:rsidR="00DF198B" w14:paraId="4DC1F9CF" w14:textId="77777777" w:rsidTr="00185F4A">
        <w:trPr>
          <w:trHeight w:val="1460"/>
        </w:trPr>
        <w:tc>
          <w:tcPr>
            <w:tcW w:w="2397" w:type="dxa"/>
            <w:gridSpan w:val="3"/>
          </w:tcPr>
          <w:p w14:paraId="179DADD4" w14:textId="77777777" w:rsidR="00DF198B" w:rsidRDefault="00DF198B"/>
        </w:tc>
        <w:tc>
          <w:tcPr>
            <w:tcW w:w="5995" w:type="dxa"/>
            <w:shd w:val="clear" w:color="auto" w:fill="FFFFFF" w:themeFill="background1"/>
          </w:tcPr>
          <w:p w14:paraId="4E009E36" w14:textId="77777777" w:rsidR="00D048E1" w:rsidRDefault="00D048E1" w:rsidP="00874FE7">
            <w:pPr>
              <w:pStyle w:val="Heading2"/>
            </w:pPr>
            <w:r>
              <w:t xml:space="preserve">Rueen </w:t>
            </w:r>
          </w:p>
          <w:p w14:paraId="0095D18C" w14:textId="77777777" w:rsidR="00D048E1" w:rsidRDefault="00D048E1" w:rsidP="00D048E1">
            <w:pPr>
              <w:pStyle w:val="Heading2"/>
            </w:pPr>
            <w:r>
              <w:t>Fiez</w:t>
            </w:r>
          </w:p>
          <w:p w14:paraId="17225FE1" w14:textId="53B5CD67" w:rsidR="00DF198B" w:rsidRPr="00DF198B" w:rsidRDefault="00D048E1" w:rsidP="00D048E1">
            <w:pPr>
              <w:pStyle w:val="Heading2"/>
            </w:pPr>
            <w:r>
              <w:t>Moghaddam</w:t>
            </w:r>
          </w:p>
        </w:tc>
        <w:tc>
          <w:tcPr>
            <w:tcW w:w="2398" w:type="dxa"/>
            <w:gridSpan w:val="3"/>
          </w:tcPr>
          <w:p w14:paraId="1CC5079E" w14:textId="77777777" w:rsidR="00DF198B" w:rsidRDefault="00DF198B"/>
        </w:tc>
      </w:tr>
      <w:tr w:rsidR="00DF198B" w14:paraId="422E118D" w14:textId="77777777" w:rsidTr="00185F4A">
        <w:trPr>
          <w:trHeight w:val="7176"/>
        </w:trPr>
        <w:tc>
          <w:tcPr>
            <w:tcW w:w="2397" w:type="dxa"/>
            <w:gridSpan w:val="3"/>
            <w:vAlign w:val="bottom"/>
          </w:tcPr>
          <w:p w14:paraId="259969FF"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09840F6A" w14:textId="57B04719" w:rsidR="00DF198B" w:rsidRPr="00DF198B" w:rsidRDefault="00D048E1" w:rsidP="00874FE7">
            <w:pPr>
              <w:pStyle w:val="Heading3"/>
            </w:pPr>
            <w:r>
              <w:t>March 28, 2020</w:t>
            </w:r>
          </w:p>
          <w:p w14:paraId="2A501CB1" w14:textId="77777777" w:rsidR="00874FE7" w:rsidRPr="00DF198B" w:rsidRDefault="00580812" w:rsidP="00874FE7">
            <w:pPr>
              <w:pStyle w:val="Heading3"/>
            </w:pPr>
            <w:sdt>
              <w:sdtPr>
                <w:id w:val="-1516760087"/>
                <w:placeholder>
                  <w:docPart w:val="A6F8CB8854C44C42BFF106873451972B"/>
                </w:placeholder>
                <w:temporary/>
                <w:showingPlcHdr/>
                <w15:appearance w15:val="hidden"/>
              </w:sdtPr>
              <w:sdtEndPr/>
              <w:sdtContent>
                <w:r w:rsidR="00874FE7" w:rsidRPr="00DF198B">
                  <w:t>—</w:t>
                </w:r>
              </w:sdtContent>
            </w:sdt>
          </w:p>
          <w:p w14:paraId="5E697B34" w14:textId="21974BCA" w:rsidR="00DF198B" w:rsidRPr="00DF198B" w:rsidRDefault="00D048E1" w:rsidP="00874FE7">
            <w:pPr>
              <w:pStyle w:val="Heading3"/>
            </w:pPr>
            <w:r>
              <w:t>Final Project</w:t>
            </w:r>
          </w:p>
          <w:p w14:paraId="0FA86FFB" w14:textId="77777777" w:rsidR="00DF198B" w:rsidRPr="00DF198B" w:rsidRDefault="00580812" w:rsidP="00874FE7">
            <w:pPr>
              <w:pStyle w:val="Heading3"/>
            </w:pPr>
            <w:sdt>
              <w:sdtPr>
                <w:id w:val="1492440299"/>
                <w:placeholder>
                  <w:docPart w:val="53112D1637DA433EA286D3FE64283692"/>
                </w:placeholder>
                <w:temporary/>
                <w:showingPlcHdr/>
                <w15:appearance w15:val="hidden"/>
              </w:sdtPr>
              <w:sdtEndPr/>
              <w:sdtContent>
                <w:r w:rsidR="00874FE7" w:rsidRPr="00DF198B">
                  <w:t>—</w:t>
                </w:r>
              </w:sdtContent>
            </w:sdt>
          </w:p>
          <w:p w14:paraId="4BDCADD9" w14:textId="5064A59A" w:rsidR="00DF198B" w:rsidRDefault="00D048E1" w:rsidP="00874FE7">
            <w:pPr>
              <w:pStyle w:val="Heading3"/>
            </w:pPr>
            <w:r>
              <w:t>3547 – Intelligent Agents &amp; Reinforcement Learning</w:t>
            </w:r>
          </w:p>
          <w:p w14:paraId="6C064A7A" w14:textId="77777777" w:rsidR="00DF198B" w:rsidRPr="00DF198B" w:rsidRDefault="00DF198B" w:rsidP="00DF198B"/>
        </w:tc>
        <w:tc>
          <w:tcPr>
            <w:tcW w:w="2398" w:type="dxa"/>
            <w:gridSpan w:val="3"/>
            <w:vAlign w:val="bottom"/>
          </w:tcPr>
          <w:p w14:paraId="486412B2" w14:textId="77777777" w:rsidR="00DF198B" w:rsidRDefault="00DF198B" w:rsidP="00DF198B">
            <w:pPr>
              <w:jc w:val="center"/>
            </w:pPr>
          </w:p>
        </w:tc>
      </w:tr>
    </w:tbl>
    <w:p w14:paraId="68508466" w14:textId="77777777" w:rsidR="00591E62" w:rsidRDefault="00591E62" w:rsidP="003431C0">
      <w:pPr>
        <w:pStyle w:val="Heading4"/>
      </w:pPr>
    </w:p>
    <w:p w14:paraId="3DF8773A" w14:textId="422032FA" w:rsidR="005257DA" w:rsidRPr="00591E62" w:rsidRDefault="005257DA" w:rsidP="003431C0">
      <w:pPr>
        <w:pStyle w:val="Heading4"/>
        <w:rPr>
          <w:sz w:val="36"/>
          <w:szCs w:val="36"/>
        </w:rPr>
      </w:pPr>
      <w:r w:rsidRPr="00591E62">
        <w:rPr>
          <w:sz w:val="36"/>
          <w:szCs w:val="36"/>
        </w:rPr>
        <w:t xml:space="preserve">Project Objectives </w:t>
      </w:r>
    </w:p>
    <w:p w14:paraId="252DA15A" w14:textId="77777777" w:rsidR="00480A20" w:rsidRPr="00480A20" w:rsidRDefault="00480A20" w:rsidP="00480A20"/>
    <w:p w14:paraId="64DF77BA" w14:textId="1423D22A" w:rsidR="005257DA" w:rsidRDefault="00797376" w:rsidP="005257DA">
      <w:r>
        <w:t xml:space="preserve">The main project objective includes implementing a Double Deep Q Network </w:t>
      </w:r>
      <w:r w:rsidR="00016033">
        <w:t xml:space="preserve">(DDQN) </w:t>
      </w:r>
      <w:r>
        <w:t xml:space="preserve">solution with </w:t>
      </w:r>
      <w:proofErr w:type="spellStart"/>
      <w:r>
        <w:t>Keras</w:t>
      </w:r>
      <w:proofErr w:type="spellEnd"/>
      <w:r>
        <w:t xml:space="preserve"> and Python to solve the </w:t>
      </w:r>
      <w:proofErr w:type="spellStart"/>
      <w:r>
        <w:t>OpenAI</w:t>
      </w:r>
      <w:proofErr w:type="spellEnd"/>
      <w:r>
        <w:t xml:space="preserve"> Gym’s Lunar Lander (v2) environment. </w:t>
      </w:r>
    </w:p>
    <w:p w14:paraId="1F1FC668" w14:textId="210B50BC" w:rsidR="003431C0" w:rsidRDefault="003431C0" w:rsidP="005257DA"/>
    <w:tbl>
      <w:tblPr>
        <w:tblStyle w:val="TableGrid"/>
        <w:tblW w:w="0" w:type="auto"/>
        <w:jc w:val="center"/>
        <w:tblBorders>
          <w:top w:val="thinThickSmallGap" w:sz="36" w:space="0" w:color="20296B" w:themeColor="accent2" w:themeShade="BF"/>
          <w:left w:val="thinThickSmallGap" w:sz="36" w:space="0" w:color="20296B" w:themeColor="accent2" w:themeShade="BF"/>
          <w:bottom w:val="thickThinSmallGap" w:sz="36" w:space="0" w:color="20296B" w:themeColor="accent2" w:themeShade="BF"/>
          <w:right w:val="thickThinSmallGap" w:sz="36" w:space="0" w:color="20296B" w:themeColor="accent2" w:themeShade="BF"/>
          <w:insideH w:val="single" w:sz="6" w:space="0" w:color="20296B" w:themeColor="accent2" w:themeShade="BF"/>
          <w:insideV w:val="single" w:sz="6" w:space="0" w:color="20296B" w:themeColor="accent2" w:themeShade="BF"/>
        </w:tblBorders>
        <w:tblLook w:val="04A0" w:firstRow="1" w:lastRow="0" w:firstColumn="1" w:lastColumn="0" w:noHBand="0" w:noVBand="1"/>
      </w:tblPr>
      <w:tblGrid>
        <w:gridCol w:w="8469"/>
      </w:tblGrid>
      <w:tr w:rsidR="003431C0" w14:paraId="615C918B" w14:textId="77777777" w:rsidTr="003431C0">
        <w:trPr>
          <w:jc w:val="center"/>
        </w:trPr>
        <w:tc>
          <w:tcPr>
            <w:tcW w:w="8217" w:type="dxa"/>
            <w:shd w:val="clear" w:color="auto" w:fill="auto"/>
          </w:tcPr>
          <w:p w14:paraId="0083F50D" w14:textId="6F93FBFA" w:rsidR="003431C0" w:rsidRDefault="003431C0" w:rsidP="003431C0">
            <w:pPr>
              <w:jc w:val="both"/>
            </w:pPr>
            <w:r>
              <w:rPr>
                <w:noProof/>
              </w:rPr>
              <w:drawing>
                <wp:inline distT="0" distB="0" distL="0" distR="0" wp14:anchorId="1B369936" wp14:editId="53E7AE73">
                  <wp:extent cx="5240866"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mo_image_cov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1149" cy="2755575"/>
                          </a:xfrm>
                          <a:prstGeom prst="rect">
                            <a:avLst/>
                          </a:prstGeom>
                        </pic:spPr>
                      </pic:pic>
                    </a:graphicData>
                  </a:graphic>
                </wp:inline>
              </w:drawing>
            </w:r>
          </w:p>
        </w:tc>
      </w:tr>
    </w:tbl>
    <w:p w14:paraId="4A2504AD" w14:textId="77777777" w:rsidR="003431C0" w:rsidRDefault="003431C0" w:rsidP="005257DA"/>
    <w:p w14:paraId="7087DB27" w14:textId="26EF614E" w:rsidR="00797376" w:rsidRDefault="00797376" w:rsidP="005257DA"/>
    <w:p w14:paraId="7CEAD20B" w14:textId="1397AEA5" w:rsidR="00797376" w:rsidRDefault="00797376" w:rsidP="005257DA">
      <w:r>
        <w:t xml:space="preserve">To provide some background, this will be a lunar lander attempting to land gracefully within a defined “goal position” area defined by the environment; it will spawn from the top of your screen, and gradually work its way </w:t>
      </w:r>
      <w:r w:rsidR="00016033">
        <w:t xml:space="preserve">falling </w:t>
      </w:r>
      <w:r>
        <w:t>down to the bottom of your screen. The lander must be able to leverage its rocket</w:t>
      </w:r>
      <w:r w:rsidR="00016033">
        <w:t>s</w:t>
      </w:r>
      <w:r>
        <w:t>/thrust</w:t>
      </w:r>
      <w:r w:rsidR="00016033">
        <w:t>s to</w:t>
      </w:r>
      <w:r>
        <w:t xml:space="preserve"> </w:t>
      </w:r>
      <w:r w:rsidR="00016033">
        <w:t xml:space="preserve">navigate its way to the </w:t>
      </w:r>
      <w:r>
        <w:t xml:space="preserve">goal position. An episode is complete when the lander is in a resting state either via crash or graceful landing. </w:t>
      </w:r>
      <w:r w:rsidR="00480A20">
        <w:t>Landing outside the goal position is allowed</w:t>
      </w:r>
      <w:r w:rsidR="00016033">
        <w:t>.</w:t>
      </w:r>
    </w:p>
    <w:p w14:paraId="5D4202D1" w14:textId="4872F08E" w:rsidR="00797376" w:rsidRDefault="00797376" w:rsidP="005257DA"/>
    <w:p w14:paraId="3B0E3CD5" w14:textId="43048D04" w:rsidR="00797376" w:rsidRPr="003431C0" w:rsidRDefault="00667D1C" w:rsidP="005257DA">
      <w:r w:rsidRPr="003431C0">
        <w:t xml:space="preserve">The </w:t>
      </w:r>
      <w:r w:rsidR="003431C0">
        <w:t>goal position</w:t>
      </w:r>
      <w:r w:rsidRPr="003431C0">
        <w:t xml:space="preserve"> coordinates are static and the lunar lander has only four discrete actions to select:</w:t>
      </w:r>
    </w:p>
    <w:p w14:paraId="6650C96E" w14:textId="163C00B3" w:rsidR="00667D1C" w:rsidRPr="00695570" w:rsidRDefault="00667D1C" w:rsidP="00667D1C">
      <w:pPr>
        <w:pStyle w:val="ListParagraph"/>
        <w:numPr>
          <w:ilvl w:val="0"/>
          <w:numId w:val="4"/>
        </w:numPr>
      </w:pPr>
      <w:r w:rsidRPr="00695570">
        <w:t xml:space="preserve">Rockets/Thrust </w:t>
      </w:r>
      <w:r w:rsidRPr="00695570">
        <w:rPr>
          <w:b/>
          <w:bCs/>
        </w:rPr>
        <w:t>Left</w:t>
      </w:r>
      <w:r w:rsidRPr="00695570">
        <w:t xml:space="preserve"> </w:t>
      </w:r>
    </w:p>
    <w:p w14:paraId="16F38EF9" w14:textId="415C740B" w:rsidR="00667D1C" w:rsidRPr="00695570" w:rsidRDefault="00667D1C" w:rsidP="00667D1C">
      <w:pPr>
        <w:pStyle w:val="ListParagraph"/>
        <w:numPr>
          <w:ilvl w:val="0"/>
          <w:numId w:val="4"/>
        </w:numPr>
      </w:pPr>
      <w:r w:rsidRPr="00695570">
        <w:t xml:space="preserve">Rockets/Thrust </w:t>
      </w:r>
      <w:r w:rsidRPr="00695570">
        <w:rPr>
          <w:b/>
          <w:bCs/>
        </w:rPr>
        <w:t>Right</w:t>
      </w:r>
      <w:r w:rsidRPr="00695570">
        <w:t xml:space="preserve"> </w:t>
      </w:r>
    </w:p>
    <w:p w14:paraId="12DC9C58" w14:textId="3840341A" w:rsidR="00667D1C" w:rsidRPr="00695570" w:rsidRDefault="00667D1C" w:rsidP="00667D1C">
      <w:pPr>
        <w:pStyle w:val="ListParagraph"/>
        <w:numPr>
          <w:ilvl w:val="0"/>
          <w:numId w:val="4"/>
        </w:numPr>
      </w:pPr>
      <w:r w:rsidRPr="00695570">
        <w:t xml:space="preserve">Rockets/Thrust </w:t>
      </w:r>
      <w:r w:rsidRPr="00695570">
        <w:rPr>
          <w:b/>
          <w:bCs/>
        </w:rPr>
        <w:t>Downward</w:t>
      </w:r>
      <w:r w:rsidRPr="00695570">
        <w:t xml:space="preserve"> </w:t>
      </w:r>
    </w:p>
    <w:p w14:paraId="121B9996" w14:textId="00CAB09F" w:rsidR="00667D1C" w:rsidRPr="00695570" w:rsidRDefault="00667D1C" w:rsidP="00667D1C">
      <w:pPr>
        <w:pStyle w:val="ListParagraph"/>
        <w:numPr>
          <w:ilvl w:val="0"/>
          <w:numId w:val="4"/>
        </w:numPr>
      </w:pPr>
      <w:r w:rsidRPr="00695570">
        <w:t xml:space="preserve">Do </w:t>
      </w:r>
      <w:r w:rsidRPr="00695570">
        <w:rPr>
          <w:b/>
          <w:bCs/>
        </w:rPr>
        <w:t>Nothing</w:t>
      </w:r>
      <w:r w:rsidRPr="00695570">
        <w:t xml:space="preserve"> / </w:t>
      </w:r>
      <w:r w:rsidRPr="00695570">
        <w:rPr>
          <w:b/>
          <w:bCs/>
        </w:rPr>
        <w:t>No</w:t>
      </w:r>
      <w:r w:rsidRPr="00695570">
        <w:t xml:space="preserve"> Action</w:t>
      </w:r>
    </w:p>
    <w:p w14:paraId="38BFFDF9" w14:textId="441DC2AD" w:rsidR="00797376" w:rsidRDefault="00797376" w:rsidP="005257DA">
      <w:pPr>
        <w:rPr>
          <w:u w:val="single"/>
        </w:rPr>
      </w:pPr>
    </w:p>
    <w:p w14:paraId="662337AA" w14:textId="3D14C2D6" w:rsidR="003431C0" w:rsidRPr="00016033" w:rsidRDefault="00667D1C" w:rsidP="005257DA">
      <w:r w:rsidRPr="00016033">
        <w:t xml:space="preserve">Solved </w:t>
      </w:r>
      <w:r w:rsidR="00016033" w:rsidRPr="00016033">
        <w:t xml:space="preserve">for an episode </w:t>
      </w:r>
      <w:r w:rsidRPr="00016033">
        <w:t>is defined as reaching a</w:t>
      </w:r>
      <w:r w:rsidR="00342696" w:rsidRPr="00016033">
        <w:t xml:space="preserve"> </w:t>
      </w:r>
      <w:r w:rsidRPr="00016033">
        <w:t>reward of +200</w:t>
      </w:r>
      <w:r w:rsidR="00342696" w:rsidRPr="00016033">
        <w:t xml:space="preserve">. We track the Agent’s average rewards </w:t>
      </w:r>
      <w:r w:rsidRPr="00016033">
        <w:t>across a span of 100 episodes.</w:t>
      </w:r>
      <w:r w:rsidR="00342696" w:rsidRPr="00016033">
        <w:t xml:space="preserve"> Our solution uses 500 episodes for testing purposes where an </w:t>
      </w:r>
      <w:r w:rsidR="00016033" w:rsidRPr="00016033">
        <w:t xml:space="preserve">average reward </w:t>
      </w:r>
      <w:r w:rsidR="00342696" w:rsidRPr="00016033">
        <w:t>of 50-75 should serve as</w:t>
      </w:r>
      <w:r w:rsidR="00016033" w:rsidRPr="00016033">
        <w:t xml:space="preserve"> an acceptable </w:t>
      </w:r>
      <w:r w:rsidR="00342696" w:rsidRPr="00016033">
        <w:t xml:space="preserve">solved baseline. </w:t>
      </w:r>
      <w:r w:rsidR="003431C0" w:rsidRPr="00016033">
        <w:t>This is our main objective for the DDQN</w:t>
      </w:r>
      <w:r w:rsidR="00016033" w:rsidRPr="00016033">
        <w:t xml:space="preserve"> project</w:t>
      </w:r>
      <w:r w:rsidR="003431C0" w:rsidRPr="00016033">
        <w:t>.</w:t>
      </w:r>
    </w:p>
    <w:p w14:paraId="3E4BEA04" w14:textId="77777777" w:rsidR="003431C0" w:rsidRPr="003431C0" w:rsidRDefault="003431C0" w:rsidP="005257DA"/>
    <w:p w14:paraId="40610D6F" w14:textId="701B6CCA" w:rsidR="00797376" w:rsidRPr="009A4C14" w:rsidRDefault="00797376" w:rsidP="005257DA">
      <w:pPr>
        <w:rPr>
          <w:b/>
          <w:bCs/>
          <w:u w:val="single"/>
        </w:rPr>
      </w:pPr>
      <w:r w:rsidRPr="009A4C14">
        <w:rPr>
          <w:b/>
          <w:bCs/>
          <w:u w:val="single"/>
        </w:rPr>
        <w:t>Rewards scheme details are as follows:</w:t>
      </w:r>
    </w:p>
    <w:p w14:paraId="55DEFC0D" w14:textId="00A6FA78" w:rsidR="00797376" w:rsidRDefault="00480A20" w:rsidP="00797376">
      <w:pPr>
        <w:pStyle w:val="ListParagraph"/>
        <w:numPr>
          <w:ilvl w:val="0"/>
          <w:numId w:val="3"/>
        </w:numPr>
      </w:pPr>
      <w:r>
        <w:t xml:space="preserve">Lander’s </w:t>
      </w:r>
      <w:r w:rsidR="00797376">
        <w:t>Leg ground contact</w:t>
      </w:r>
      <w:r w:rsidR="00667D1C">
        <w:t>:</w:t>
      </w:r>
      <w:r w:rsidR="00667D1C">
        <w:tab/>
      </w:r>
      <w:r w:rsidR="00667D1C">
        <w:tab/>
      </w:r>
      <w:r w:rsidR="00797376">
        <w:t xml:space="preserve">+10 </w:t>
      </w:r>
      <w:r w:rsidR="00667D1C">
        <w:t>reward</w:t>
      </w:r>
    </w:p>
    <w:p w14:paraId="6F9D7472" w14:textId="35638CE6" w:rsidR="00797376" w:rsidRDefault="00797376" w:rsidP="00797376">
      <w:pPr>
        <w:pStyle w:val="ListParagraph"/>
        <w:numPr>
          <w:ilvl w:val="0"/>
          <w:numId w:val="3"/>
        </w:numPr>
      </w:pPr>
      <w:r>
        <w:t xml:space="preserve">Firing </w:t>
      </w:r>
      <w:r w:rsidR="00667D1C">
        <w:t xml:space="preserve">Rockets/Thrust </w:t>
      </w:r>
      <w:r w:rsidR="00667D1C" w:rsidRPr="00016033">
        <w:t>Downward</w:t>
      </w:r>
      <w:r w:rsidR="00667D1C">
        <w:t>:</w:t>
      </w:r>
      <w:r w:rsidR="00667D1C">
        <w:tab/>
      </w:r>
      <w:r>
        <w:t xml:space="preserve">-0.3 </w:t>
      </w:r>
      <w:r w:rsidR="00667D1C">
        <w:t>reward</w:t>
      </w:r>
    </w:p>
    <w:p w14:paraId="0556513A" w14:textId="6330105B" w:rsidR="00797376" w:rsidRDefault="00797376" w:rsidP="00797376">
      <w:pPr>
        <w:pStyle w:val="ListParagraph"/>
        <w:numPr>
          <w:ilvl w:val="0"/>
          <w:numId w:val="3"/>
        </w:numPr>
      </w:pPr>
      <w:r>
        <w:t>Crash landing</w:t>
      </w:r>
      <w:r w:rsidR="00667D1C">
        <w:t xml:space="preserve"> is an</w:t>
      </w:r>
      <w:r>
        <w:t xml:space="preserve"> additional</w:t>
      </w:r>
      <w:r w:rsidR="00667D1C">
        <w:t>:</w:t>
      </w:r>
      <w:r w:rsidR="00667D1C">
        <w:tab/>
      </w:r>
      <w:r w:rsidR="00667D1C">
        <w:tab/>
      </w:r>
      <w:r>
        <w:t xml:space="preserve">-100 </w:t>
      </w:r>
      <w:r w:rsidR="00667D1C">
        <w:t>reward</w:t>
      </w:r>
    </w:p>
    <w:p w14:paraId="72141DA1" w14:textId="7F4A2E90" w:rsidR="00797376" w:rsidRDefault="00797376" w:rsidP="00797376">
      <w:pPr>
        <w:pStyle w:val="ListParagraph"/>
        <w:numPr>
          <w:ilvl w:val="0"/>
          <w:numId w:val="3"/>
        </w:numPr>
      </w:pPr>
      <w:r>
        <w:t xml:space="preserve">Graceful landing </w:t>
      </w:r>
      <w:r w:rsidR="00667D1C">
        <w:t xml:space="preserve">is an </w:t>
      </w:r>
      <w:r>
        <w:t>additional</w:t>
      </w:r>
      <w:r w:rsidR="00667D1C">
        <w:t>:</w:t>
      </w:r>
      <w:r w:rsidR="00667D1C">
        <w:tab/>
      </w:r>
      <w:r w:rsidR="00667D1C">
        <w:tab/>
      </w:r>
      <w:r>
        <w:t xml:space="preserve">+100 </w:t>
      </w:r>
      <w:r w:rsidR="00667D1C">
        <w:t>reward</w:t>
      </w:r>
    </w:p>
    <w:p w14:paraId="7E5C1F7B" w14:textId="7E0FC7BC" w:rsidR="00797376" w:rsidRDefault="00797376" w:rsidP="00797376">
      <w:pPr>
        <w:pStyle w:val="ListParagraph"/>
        <w:numPr>
          <w:ilvl w:val="0"/>
          <w:numId w:val="3"/>
        </w:numPr>
      </w:pPr>
      <w:r>
        <w:t>Moving away from the goal position</w:t>
      </w:r>
      <w:r w:rsidR="003431C0">
        <w:t xml:space="preserve"> </w:t>
      </w:r>
      <w:r>
        <w:t xml:space="preserve">will reduce </w:t>
      </w:r>
      <w:r w:rsidR="00667D1C">
        <w:t>reward</w:t>
      </w:r>
      <w:r>
        <w:t xml:space="preserve"> </w:t>
      </w:r>
    </w:p>
    <w:p w14:paraId="552C4CC7" w14:textId="2E1684D1" w:rsidR="00797376" w:rsidRDefault="00797376" w:rsidP="00797376">
      <w:pPr>
        <w:pStyle w:val="ListParagraph"/>
        <w:numPr>
          <w:ilvl w:val="0"/>
          <w:numId w:val="3"/>
        </w:numPr>
      </w:pPr>
      <w:r>
        <w:t xml:space="preserve">Moving closer to the goal position will increase </w:t>
      </w:r>
      <w:r w:rsidR="00667D1C">
        <w:t>reward</w:t>
      </w:r>
      <w:r>
        <w:t xml:space="preserve"> </w:t>
      </w:r>
    </w:p>
    <w:p w14:paraId="03D1ECEC" w14:textId="674AC5FE" w:rsidR="005257DA" w:rsidRDefault="005257DA" w:rsidP="005257DA"/>
    <w:p w14:paraId="2CF7241A" w14:textId="1BC5E99B" w:rsidR="005257DA" w:rsidRPr="00591E62" w:rsidRDefault="005257DA" w:rsidP="003431C0">
      <w:pPr>
        <w:pStyle w:val="Heading4"/>
        <w:rPr>
          <w:sz w:val="36"/>
          <w:szCs w:val="36"/>
        </w:rPr>
      </w:pPr>
      <w:r w:rsidRPr="00591E62">
        <w:rPr>
          <w:sz w:val="36"/>
          <w:szCs w:val="36"/>
        </w:rPr>
        <w:t xml:space="preserve">Design Detail </w:t>
      </w:r>
    </w:p>
    <w:p w14:paraId="129FA8E4" w14:textId="121EF48B" w:rsidR="005257DA" w:rsidRDefault="005257DA" w:rsidP="005257DA"/>
    <w:p w14:paraId="48983770" w14:textId="12938D58" w:rsidR="005257DA" w:rsidRDefault="005257DA" w:rsidP="005257DA"/>
    <w:p w14:paraId="666C949C" w14:textId="77777777" w:rsidR="00A910D5" w:rsidRDefault="00911DC9" w:rsidP="00A910D5">
      <w:r>
        <w:t>Aim was to use a DDQN to eliminate the maximization bias which is found when using a DQN</w:t>
      </w:r>
      <w:r w:rsidR="00716D71">
        <w:t xml:space="preserve"> and evaluate how this performs in the Lunar Lander (v2) environment while fine-tuning some hyperparameters.  </w:t>
      </w:r>
    </w:p>
    <w:p w14:paraId="5894D752" w14:textId="77777777" w:rsidR="00A910D5" w:rsidRDefault="00A910D5" w:rsidP="00A910D5"/>
    <w:p w14:paraId="32669E78" w14:textId="6E8DFFA2" w:rsidR="00430028" w:rsidRDefault="00716D71" w:rsidP="00A910D5">
      <w:r>
        <w:t>By leveraging</w:t>
      </w:r>
      <w:r w:rsidR="00911DC9">
        <w:t xml:space="preserve"> a target network which remains unchanged for </w:t>
      </w:r>
      <w:r>
        <w:t>t time</w:t>
      </w:r>
      <w:r w:rsidR="00911DC9">
        <w:t xml:space="preserve"> </w:t>
      </w:r>
      <w:r>
        <w:t>which has the</w:t>
      </w:r>
      <w:r w:rsidR="00911DC9">
        <w:t xml:space="preserve"> Q function (action value)</w:t>
      </w:r>
      <w:r w:rsidR="0052074D">
        <w:t xml:space="preserve"> we can avoid the overestimating which occurs in Q learning for the action-value estimates and the value function estimates. </w:t>
      </w:r>
    </w:p>
    <w:p w14:paraId="2103E1C2" w14:textId="2CF898E9" w:rsidR="0052074D" w:rsidRDefault="0052074D" w:rsidP="00911DC9"/>
    <w:p w14:paraId="580EED6C" w14:textId="1B127939" w:rsidR="0052074D" w:rsidRDefault="0052074D" w:rsidP="00911DC9">
      <w:r>
        <w:t>We are using two neural networks to approximate our Q-values</w:t>
      </w:r>
      <w:r w:rsidR="00CD4459">
        <w:t>:</w:t>
      </w:r>
    </w:p>
    <w:p w14:paraId="405E0BD8" w14:textId="77777777" w:rsidR="00911DC9" w:rsidRDefault="00911DC9" w:rsidP="00911DC9"/>
    <w:p w14:paraId="125CE4BF" w14:textId="320F886B" w:rsidR="00CB412F" w:rsidRPr="00CD4459" w:rsidRDefault="00CB412F" w:rsidP="0030262E">
      <w:pPr>
        <w:pStyle w:val="ListParagraph"/>
        <w:numPr>
          <w:ilvl w:val="0"/>
          <w:numId w:val="3"/>
        </w:numPr>
        <w:spacing w:line="360" w:lineRule="auto"/>
        <w:rPr>
          <w:b/>
          <w:bCs/>
        </w:rPr>
      </w:pPr>
      <w:proofErr w:type="spellStart"/>
      <w:r w:rsidRPr="00CD4459">
        <w:rPr>
          <w:b/>
          <w:bCs/>
        </w:rPr>
        <w:t>Q_Eval</w:t>
      </w:r>
      <w:proofErr w:type="spellEnd"/>
      <w:r w:rsidR="00430028">
        <w:rPr>
          <w:b/>
          <w:bCs/>
        </w:rPr>
        <w:t xml:space="preserve"> (Q</w:t>
      </w:r>
      <w:r w:rsidR="00DF15AC">
        <w:rPr>
          <w:b/>
          <w:bCs/>
        </w:rPr>
        <w:t xml:space="preserve"> primary</w:t>
      </w:r>
      <w:r w:rsidR="00430028">
        <w:rPr>
          <w:b/>
          <w:bCs/>
        </w:rPr>
        <w:t>)</w:t>
      </w:r>
    </w:p>
    <w:p w14:paraId="2578C6EA" w14:textId="447AA6F4" w:rsidR="0030262E" w:rsidRDefault="00545CED" w:rsidP="0030262E">
      <w:pPr>
        <w:pStyle w:val="ListParagraph"/>
        <w:numPr>
          <w:ilvl w:val="1"/>
          <w:numId w:val="3"/>
        </w:numPr>
        <w:spacing w:line="360" w:lineRule="auto"/>
      </w:pPr>
      <w:r>
        <w:t>Instantiated</w:t>
      </w:r>
      <w:r w:rsidR="00CB412F">
        <w:t xml:space="preserve"> in the AGENT_DDQN class</w:t>
      </w:r>
    </w:p>
    <w:p w14:paraId="4C294313" w14:textId="17A077FF" w:rsidR="005550B1" w:rsidRDefault="005550B1" w:rsidP="0030262E">
      <w:pPr>
        <w:pStyle w:val="ListParagraph"/>
        <w:numPr>
          <w:ilvl w:val="1"/>
          <w:numId w:val="3"/>
        </w:numPr>
        <w:spacing w:line="360" w:lineRule="auto"/>
      </w:pPr>
      <w:r>
        <w:t xml:space="preserve">Trained with </w:t>
      </w:r>
      <w:r w:rsidR="005C6C34">
        <w:t xml:space="preserve">state </w:t>
      </w:r>
      <w:r w:rsidR="00545CED">
        <w:t>/</w:t>
      </w:r>
      <w:r w:rsidR="005C6C34">
        <w:t xml:space="preserve"> </w:t>
      </w:r>
      <w:proofErr w:type="spellStart"/>
      <w:r>
        <w:t>Q_Target</w:t>
      </w:r>
      <w:proofErr w:type="spellEnd"/>
    </w:p>
    <w:p w14:paraId="0228348D" w14:textId="609C4160" w:rsidR="00CD4459" w:rsidRDefault="00CD4459" w:rsidP="0030262E">
      <w:pPr>
        <w:pStyle w:val="ListParagraph"/>
        <w:numPr>
          <w:ilvl w:val="1"/>
          <w:numId w:val="3"/>
        </w:numPr>
        <w:spacing w:line="360" w:lineRule="auto"/>
      </w:pPr>
      <w:r>
        <w:t>Used for action selection</w:t>
      </w:r>
    </w:p>
    <w:p w14:paraId="4484B20A" w14:textId="73D365B5" w:rsidR="00CB412F" w:rsidRDefault="005550B1" w:rsidP="0030262E">
      <w:pPr>
        <w:pStyle w:val="ListParagraph"/>
        <w:numPr>
          <w:ilvl w:val="2"/>
          <w:numId w:val="3"/>
        </w:numPr>
        <w:spacing w:line="360" w:lineRule="auto"/>
      </w:pPr>
      <w:r>
        <w:t>When p</w:t>
      </w:r>
      <w:r w:rsidR="00CB412F">
        <w:t>redict</w:t>
      </w:r>
      <w:r>
        <w:t>ing</w:t>
      </w:r>
      <w:r w:rsidR="00014D88">
        <w:t xml:space="preserve"> Q values used for action selection</w:t>
      </w:r>
      <w:r>
        <w:t>, it</w:t>
      </w:r>
      <w:r w:rsidR="00CB412F">
        <w:t xml:space="preserve"> us</w:t>
      </w:r>
      <w:r>
        <w:t>es</w:t>
      </w:r>
      <w:r w:rsidR="00CB412F">
        <w:t xml:space="preserve"> the </w:t>
      </w:r>
      <w:proofErr w:type="spellStart"/>
      <w:r w:rsidR="00CB412F">
        <w:t>new_state</w:t>
      </w:r>
      <w:proofErr w:type="spellEnd"/>
    </w:p>
    <w:p w14:paraId="59950492" w14:textId="1C04FBD2" w:rsidR="005550B1" w:rsidRDefault="005550B1" w:rsidP="0030262E">
      <w:pPr>
        <w:pStyle w:val="ListParagraph"/>
        <w:numPr>
          <w:ilvl w:val="1"/>
          <w:numId w:val="3"/>
        </w:numPr>
        <w:spacing w:line="360" w:lineRule="auto"/>
      </w:pPr>
      <w:r>
        <w:t>When selecting an action, it predicts using the current state (including initial state)</w:t>
      </w:r>
    </w:p>
    <w:p w14:paraId="4EBEDF5C" w14:textId="77777777" w:rsidR="005550B1" w:rsidRDefault="005550B1" w:rsidP="0030262E">
      <w:pPr>
        <w:pStyle w:val="ListParagraph"/>
        <w:spacing w:line="360" w:lineRule="auto"/>
        <w:ind w:left="1440"/>
      </w:pPr>
    </w:p>
    <w:p w14:paraId="7B554BFF" w14:textId="089624FB" w:rsidR="00CB412F" w:rsidRPr="00CD4459" w:rsidRDefault="00CB412F" w:rsidP="0030262E">
      <w:pPr>
        <w:pStyle w:val="ListParagraph"/>
        <w:numPr>
          <w:ilvl w:val="0"/>
          <w:numId w:val="3"/>
        </w:numPr>
        <w:spacing w:line="360" w:lineRule="auto"/>
        <w:rPr>
          <w:b/>
          <w:bCs/>
        </w:rPr>
      </w:pPr>
      <w:proofErr w:type="spellStart"/>
      <w:r w:rsidRPr="00CD4459">
        <w:rPr>
          <w:b/>
          <w:bCs/>
        </w:rPr>
        <w:t>Q_</w:t>
      </w:r>
      <w:proofErr w:type="gramStart"/>
      <w:r w:rsidRPr="00CD4459">
        <w:rPr>
          <w:b/>
          <w:bCs/>
        </w:rPr>
        <w:t>Target</w:t>
      </w:r>
      <w:proofErr w:type="spellEnd"/>
      <w:r w:rsidR="00430028">
        <w:rPr>
          <w:b/>
          <w:bCs/>
        </w:rPr>
        <w:t xml:space="preserve">  (</w:t>
      </w:r>
      <w:proofErr w:type="gramEnd"/>
      <w:r w:rsidR="00430028">
        <w:rPr>
          <w:b/>
          <w:bCs/>
        </w:rPr>
        <w:t>Q</w:t>
      </w:r>
      <w:r w:rsidR="00430028" w:rsidRPr="00DF15AC">
        <w:rPr>
          <w:b/>
          <w:bCs/>
        </w:rPr>
        <w:t>‘</w:t>
      </w:r>
      <w:r w:rsidR="00DF15AC" w:rsidRPr="00DF15AC">
        <w:rPr>
          <w:b/>
          <w:bCs/>
        </w:rPr>
        <w:t xml:space="preserve"> target</w:t>
      </w:r>
      <w:r w:rsidR="00430028">
        <w:rPr>
          <w:b/>
          <w:bCs/>
        </w:rPr>
        <w:t>)</w:t>
      </w:r>
    </w:p>
    <w:p w14:paraId="67E2B653" w14:textId="0345F925" w:rsidR="00CB412F" w:rsidRDefault="00545CED" w:rsidP="0030262E">
      <w:pPr>
        <w:pStyle w:val="ListParagraph"/>
        <w:numPr>
          <w:ilvl w:val="1"/>
          <w:numId w:val="3"/>
        </w:numPr>
        <w:spacing w:line="360" w:lineRule="auto"/>
      </w:pPr>
      <w:r>
        <w:t>Instantiated</w:t>
      </w:r>
      <w:r w:rsidR="00CB412F">
        <w:t xml:space="preserve"> in the AGENT_DDQN class</w:t>
      </w:r>
    </w:p>
    <w:p w14:paraId="73FDB882" w14:textId="79AACC3F" w:rsidR="00CB412F" w:rsidRDefault="00CB412F" w:rsidP="0030262E">
      <w:pPr>
        <w:pStyle w:val="ListParagraph"/>
        <w:numPr>
          <w:ilvl w:val="1"/>
          <w:numId w:val="3"/>
        </w:numPr>
        <w:spacing w:line="360" w:lineRule="auto"/>
      </w:pPr>
      <w:r>
        <w:t xml:space="preserve">Predicts </w:t>
      </w:r>
      <w:r w:rsidR="005550B1">
        <w:t xml:space="preserve">Q values </w:t>
      </w:r>
      <w:r>
        <w:t xml:space="preserve">using the </w:t>
      </w:r>
      <w:proofErr w:type="spellStart"/>
      <w:r>
        <w:t>new_state</w:t>
      </w:r>
      <w:proofErr w:type="spellEnd"/>
    </w:p>
    <w:p w14:paraId="4E753998" w14:textId="1FFD5947" w:rsidR="00CD4459" w:rsidRDefault="00CB412F" w:rsidP="0030262E">
      <w:pPr>
        <w:pStyle w:val="ListParagraph"/>
        <w:numPr>
          <w:ilvl w:val="1"/>
          <w:numId w:val="3"/>
        </w:numPr>
        <w:spacing w:line="360" w:lineRule="auto"/>
      </w:pPr>
      <w:r>
        <w:t xml:space="preserve">There is no fitting for this DQN, it has its weights updated from the </w:t>
      </w:r>
      <w:proofErr w:type="spellStart"/>
      <w:r>
        <w:t>Q_Eval</w:t>
      </w:r>
      <w:proofErr w:type="spellEnd"/>
      <w:r>
        <w:t xml:space="preserve"> DQN</w:t>
      </w:r>
    </w:p>
    <w:p w14:paraId="5556AD2B" w14:textId="189F37C3" w:rsidR="00A55391" w:rsidRDefault="00A55391" w:rsidP="0030262E">
      <w:pPr>
        <w:pStyle w:val="ListParagraph"/>
        <w:numPr>
          <w:ilvl w:val="2"/>
          <w:numId w:val="3"/>
        </w:numPr>
        <w:spacing w:line="360" w:lineRule="auto"/>
      </w:pPr>
      <w:r>
        <w:t xml:space="preserve">In code, the method </w:t>
      </w:r>
      <w:proofErr w:type="spellStart"/>
      <w:r>
        <w:t>network_</w:t>
      </w:r>
      <w:proofErr w:type="gramStart"/>
      <w:r>
        <w:t>update</w:t>
      </w:r>
      <w:proofErr w:type="spellEnd"/>
      <w:r>
        <w:t>(</w:t>
      </w:r>
      <w:proofErr w:type="gramEnd"/>
      <w:r>
        <w:t xml:space="preserve">) based on the variable </w:t>
      </w:r>
      <w:r w:rsidRPr="00BE653E">
        <w:rPr>
          <w:rFonts w:ascii="Calibri" w:hAnsi="Calibri" w:cs="Calibri"/>
          <w:i/>
          <w:iCs/>
          <w:sz w:val="22"/>
          <w:szCs w:val="22"/>
        </w:rPr>
        <w:t>FREQ_UPDATE_TARGET_NETWORK=100</w:t>
      </w:r>
    </w:p>
    <w:p w14:paraId="692DABA3" w14:textId="12B07C62" w:rsidR="00CB412F" w:rsidRDefault="00CD4459" w:rsidP="0030262E">
      <w:pPr>
        <w:pStyle w:val="ListParagraph"/>
        <w:numPr>
          <w:ilvl w:val="1"/>
          <w:numId w:val="3"/>
        </w:numPr>
        <w:spacing w:line="360" w:lineRule="auto"/>
      </w:pPr>
      <w:r>
        <w:t xml:space="preserve">Used for action evaluation </w:t>
      </w:r>
      <w:r w:rsidR="00CB412F">
        <w:t xml:space="preserve"> </w:t>
      </w:r>
    </w:p>
    <w:p w14:paraId="448E3972" w14:textId="2EC13954" w:rsidR="005C6C34" w:rsidRDefault="005C6C34" w:rsidP="005257DA"/>
    <w:p w14:paraId="3A2D7B32" w14:textId="1AA4F9DC" w:rsidR="005257DA" w:rsidRDefault="00014D88" w:rsidP="005257DA">
      <w:r>
        <w:t>Using an epsilon-greedy strategy for exploit vs explore</w:t>
      </w:r>
      <w:r w:rsidR="00161172">
        <w:t xml:space="preserve">, and have been experimenting with resetting the epsilon value whenever the epsilon reaches its minimum point (hyperparameter), however the latter resetting approach did not yield optimal results </w:t>
      </w:r>
      <w:r w:rsidR="00CD4459">
        <w:t>for our lunar lander and have later chosen to turn off epsilon reset</w:t>
      </w:r>
      <w:r w:rsidR="00EC3094">
        <w:t xml:space="preserve"> (see Agent Performance section below for further details). </w:t>
      </w:r>
    </w:p>
    <w:p w14:paraId="6DDBD1A8" w14:textId="5A8A7360" w:rsidR="00CD4459" w:rsidRDefault="00CD4459" w:rsidP="005257DA"/>
    <w:p w14:paraId="17147205" w14:textId="66FBEE3B" w:rsidR="00161172" w:rsidRDefault="00545CED" w:rsidP="005257DA">
      <w:r>
        <w:t xml:space="preserve">To tackle the issue of “catastrophic forgetting” we implement a class called MEM_BUFFER. </w:t>
      </w:r>
      <w:r w:rsidR="00161172">
        <w:t xml:space="preserve">Our MEM_BUFFER class allows the DDQN Agent to sample transitions across different episodes. </w:t>
      </w:r>
    </w:p>
    <w:p w14:paraId="093E1F13" w14:textId="77777777" w:rsidR="00A910D5" w:rsidRDefault="00A910D5" w:rsidP="005257DA"/>
    <w:p w14:paraId="2259BA33" w14:textId="3A334339" w:rsidR="00161172" w:rsidRDefault="00161172" w:rsidP="005257DA">
      <w:r>
        <w:t xml:space="preserve">We sample random experiences using the </w:t>
      </w:r>
      <w:proofErr w:type="spellStart"/>
      <w:r>
        <w:t>sample_buffer</w:t>
      </w:r>
      <w:proofErr w:type="spellEnd"/>
      <w:r>
        <w:t xml:space="preserve"> method in our MEM_BUFFER class</w:t>
      </w:r>
      <w:r w:rsidR="00545CED">
        <w:t xml:space="preserve">. </w:t>
      </w:r>
      <w:r w:rsidR="00430028">
        <w:t xml:space="preserve"> </w:t>
      </w:r>
    </w:p>
    <w:p w14:paraId="2AD462B7" w14:textId="30DBDBC0" w:rsidR="00430028" w:rsidRDefault="00430028" w:rsidP="005257DA"/>
    <w:p w14:paraId="7D8A2359" w14:textId="2DCBDFD1" w:rsidR="00430028" w:rsidRDefault="00430028" w:rsidP="005257DA"/>
    <w:p w14:paraId="01560E53" w14:textId="5D703EDF" w:rsidR="00A910D5" w:rsidRDefault="00A910D5" w:rsidP="005257DA"/>
    <w:p w14:paraId="3628DE1C" w14:textId="58DDA918" w:rsidR="00A910D5" w:rsidRDefault="00A910D5" w:rsidP="005257DA"/>
    <w:p w14:paraId="1E30E861" w14:textId="77777777" w:rsidR="00A910D5" w:rsidRDefault="00A910D5" w:rsidP="005257DA"/>
    <w:p w14:paraId="0EAADCF3" w14:textId="25EED622" w:rsidR="005257DA" w:rsidRPr="00591E62" w:rsidRDefault="005257DA" w:rsidP="00591E62">
      <w:pPr>
        <w:pStyle w:val="Heading4"/>
        <w:rPr>
          <w:sz w:val="36"/>
          <w:szCs w:val="36"/>
        </w:rPr>
      </w:pPr>
      <w:r w:rsidRPr="00591E62">
        <w:rPr>
          <w:sz w:val="36"/>
          <w:szCs w:val="36"/>
        </w:rPr>
        <w:t xml:space="preserve">Agent Performance </w:t>
      </w:r>
    </w:p>
    <w:p w14:paraId="7FB7A547" w14:textId="77777777" w:rsidR="00BE653E" w:rsidRDefault="00BE653E" w:rsidP="005257DA"/>
    <w:p w14:paraId="56999C55" w14:textId="23048FE4" w:rsidR="005257DA" w:rsidRDefault="00BE653E" w:rsidP="005257DA">
      <w:r>
        <w:t xml:space="preserve">Evaluation of the DDQN Agent’s performance via the rewards tracking during each episode to highlight the “average rewards” across 100 episodes. For this project, the DDQN Agent always played 500 total episodes (due to time and hardware limitations). </w:t>
      </w:r>
      <w:r w:rsidR="00B7075B">
        <w:t xml:space="preserve">Based on </w:t>
      </w:r>
      <w:r>
        <w:t xml:space="preserve">performances displayed below, assume additional episodes would result in increased average rewards however this would need to be proven via additional testing and probably some hyperparameter tuning. </w:t>
      </w:r>
    </w:p>
    <w:p w14:paraId="58134343" w14:textId="51D9A8D9" w:rsidR="00BE653E" w:rsidRDefault="00BE653E" w:rsidP="005257DA">
      <w:pPr>
        <w:rPr>
          <w:rFonts w:ascii="Calibri" w:hAnsi="Calibri" w:cs="Calibri"/>
          <w:b/>
          <w:bCs/>
          <w:color w:val="000000"/>
          <w:sz w:val="22"/>
          <w:szCs w:val="22"/>
          <w:highlight w:val="yellow"/>
        </w:rPr>
      </w:pPr>
    </w:p>
    <w:p w14:paraId="262F67B9" w14:textId="69627C22" w:rsidR="00B7075B" w:rsidRPr="00B7075B" w:rsidRDefault="00B7075B" w:rsidP="005257DA">
      <w:pPr>
        <w:rPr>
          <w:b/>
          <w:bCs/>
        </w:rPr>
      </w:pPr>
      <w:r w:rsidRPr="00B7075B">
        <w:rPr>
          <w:b/>
          <w:bCs/>
        </w:rPr>
        <w:t>Baseline / Initial</w:t>
      </w:r>
      <w:r>
        <w:rPr>
          <w:b/>
          <w:bCs/>
        </w:rPr>
        <w:t xml:space="preserve"> </w:t>
      </w:r>
    </w:p>
    <w:p w14:paraId="386AFC00" w14:textId="698036DF" w:rsidR="00BE653E" w:rsidRDefault="00BE653E" w:rsidP="005257DA">
      <w:pPr>
        <w:rPr>
          <w:rFonts w:ascii="Calibri" w:hAnsi="Calibri" w:cs="Calibri"/>
          <w:b/>
          <w:bCs/>
          <w:color w:val="000000"/>
          <w:sz w:val="22"/>
          <w:szCs w:val="22"/>
          <w:highlight w:val="yellow"/>
        </w:rPr>
      </w:pPr>
    </w:p>
    <w:p w14:paraId="0E3F7353" w14:textId="43009A1B" w:rsidR="005257DA" w:rsidRDefault="00BE653E" w:rsidP="005257DA">
      <w:pPr>
        <w:rPr>
          <w:rFonts w:ascii="Calibri" w:hAnsi="Calibri" w:cs="Calibri"/>
          <w:b/>
          <w:bCs/>
          <w:color w:val="000000"/>
          <w:sz w:val="22"/>
          <w:szCs w:val="22"/>
        </w:rPr>
      </w:pPr>
      <w:r>
        <w:rPr>
          <w:rFonts w:ascii="Calibri" w:hAnsi="Calibri" w:cs="Calibri"/>
          <w:b/>
          <w:bCs/>
          <w:color w:val="000000"/>
          <w:sz w:val="22"/>
          <w:szCs w:val="22"/>
          <w:highlight w:val="yellow"/>
        </w:rPr>
        <w:t xml:space="preserve">| EPISODE= 499 | SCORE= -63.80 | AVERAGE_SCORE= </w:t>
      </w:r>
      <w:r w:rsidRPr="00A34F66">
        <w:rPr>
          <w:rFonts w:ascii="Calibri" w:hAnsi="Calibri" w:cs="Calibri"/>
          <w:b/>
          <w:bCs/>
          <w:color w:val="000000"/>
          <w:sz w:val="28"/>
          <w:szCs w:val="28"/>
          <w:highlight w:val="yellow"/>
        </w:rPr>
        <w:t xml:space="preserve">108.68184935495806 </w:t>
      </w:r>
      <w:r>
        <w:rPr>
          <w:rFonts w:ascii="Calibri" w:hAnsi="Calibri" w:cs="Calibri"/>
          <w:b/>
          <w:bCs/>
          <w:color w:val="000000"/>
          <w:sz w:val="22"/>
          <w:szCs w:val="22"/>
          <w:highlight w:val="yellow"/>
        </w:rPr>
        <w:t>| Averaged over: 100 episodes |</w:t>
      </w:r>
    </w:p>
    <w:p w14:paraId="66748156" w14:textId="77777777" w:rsidR="00A34F66" w:rsidRPr="00BE653E" w:rsidRDefault="00A34F66" w:rsidP="00A34F66">
      <w:pPr>
        <w:pStyle w:val="NormalWeb"/>
        <w:spacing w:before="0" w:beforeAutospacing="0" w:after="0" w:afterAutospacing="0"/>
        <w:rPr>
          <w:rFonts w:ascii="Calibri" w:hAnsi="Calibri" w:cs="Calibri"/>
          <w:i/>
          <w:iCs/>
          <w:sz w:val="22"/>
          <w:szCs w:val="22"/>
        </w:rPr>
      </w:pPr>
      <w:r w:rsidRPr="00BE653E">
        <w:rPr>
          <w:rFonts w:ascii="Calibri" w:hAnsi="Calibri" w:cs="Calibri"/>
          <w:b/>
          <w:bCs/>
          <w:i/>
          <w:iCs/>
          <w:sz w:val="22"/>
          <w:szCs w:val="22"/>
          <w:u w:val="single"/>
        </w:rPr>
        <w:t>Hyperparameters:</w:t>
      </w:r>
      <w:r w:rsidRPr="00BE653E">
        <w:rPr>
          <w:rFonts w:ascii="Calibri" w:hAnsi="Calibri" w:cs="Calibri"/>
          <w:b/>
          <w:bCs/>
          <w:i/>
          <w:iCs/>
          <w:sz w:val="22"/>
          <w:szCs w:val="22"/>
        </w:rPr>
        <w:t xml:space="preserve"> </w:t>
      </w:r>
      <w:r w:rsidRPr="00BE653E">
        <w:rPr>
          <w:rFonts w:ascii="Calibri" w:hAnsi="Calibri" w:cs="Calibri"/>
          <w:i/>
          <w:iCs/>
          <w:sz w:val="22"/>
          <w:szCs w:val="22"/>
        </w:rPr>
        <w:t>NO_OF_EPISODES=500, FREQ_UPDATE_TARGET_NETWORK=100, EPSILON_DECAY_RATE=0.98,EPSILON_COMPLETE=0.01, MEMORY_SZ=1000000, DENSE_1_SZ=64, DENSE_2_SZ=64,#DROPOUT_SIZE=0.20, ALPHA=0.0008, GAMMA=0.99, POSSIBLE_ACTIONS=4, EPSILON=1.0, BATCH_SZ=64, INPUT_D=8</w:t>
      </w:r>
    </w:p>
    <w:p w14:paraId="6551DDBA" w14:textId="67B2E673" w:rsidR="00BE653E" w:rsidRDefault="00BE653E" w:rsidP="005257DA">
      <w:r>
        <w:rPr>
          <w:noProof/>
        </w:rPr>
        <w:drawing>
          <wp:inline distT="0" distB="0" distL="0" distR="0" wp14:anchorId="553FAE1B" wp14:editId="6F18BCA8">
            <wp:extent cx="5852172" cy="4389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g_Rewards_Plot_per100ep.png"/>
                    <pic:cNvPicPr/>
                  </pic:nvPicPr>
                  <pic:blipFill>
                    <a:blip r:embed="rId1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6BDA6EB" w14:textId="5C2BACB6" w:rsidR="00A34F66" w:rsidRDefault="00B7075B" w:rsidP="005257DA">
      <w:pPr>
        <w:pStyle w:val="Heading5"/>
        <w:rPr>
          <w:rFonts w:asciiTheme="minorHAnsi" w:hAnsiTheme="minorHAnsi"/>
          <w:b w:val="0"/>
          <w:color w:val="auto"/>
          <w:sz w:val="24"/>
          <w:szCs w:val="24"/>
        </w:rPr>
      </w:pPr>
      <w:r>
        <w:rPr>
          <w:rFonts w:asciiTheme="minorHAnsi" w:hAnsiTheme="minorHAnsi"/>
          <w:b w:val="0"/>
          <w:color w:val="auto"/>
          <w:sz w:val="24"/>
          <w:szCs w:val="24"/>
        </w:rPr>
        <w:t xml:space="preserve">When using a </w:t>
      </w:r>
      <w:r w:rsidRPr="00B7075B">
        <w:rPr>
          <w:rFonts w:asciiTheme="minorHAnsi" w:hAnsiTheme="minorHAnsi"/>
          <w:b w:val="0"/>
          <w:i/>
          <w:iCs/>
          <w:color w:val="auto"/>
          <w:sz w:val="24"/>
          <w:szCs w:val="24"/>
        </w:rPr>
        <w:t>very</w:t>
      </w:r>
      <w:r>
        <w:rPr>
          <w:rFonts w:asciiTheme="minorHAnsi" w:hAnsiTheme="minorHAnsi"/>
          <w:b w:val="0"/>
          <w:color w:val="auto"/>
          <w:sz w:val="24"/>
          <w:szCs w:val="24"/>
        </w:rPr>
        <w:t xml:space="preserve"> slow decay rate for our epsilon-greedy strategy (no epsilon reset), </w:t>
      </w:r>
      <w:r w:rsidRPr="00B7075B">
        <w:rPr>
          <w:rFonts w:asciiTheme="minorHAnsi" w:hAnsiTheme="minorHAnsi"/>
          <w:bCs/>
          <w:color w:val="auto"/>
          <w:sz w:val="24"/>
          <w:szCs w:val="24"/>
        </w:rPr>
        <w:t>there was no avg rewards improvement</w:t>
      </w:r>
      <w:r>
        <w:rPr>
          <w:rFonts w:asciiTheme="minorHAnsi" w:hAnsiTheme="minorHAnsi"/>
          <w:b w:val="0"/>
          <w:color w:val="auto"/>
          <w:sz w:val="24"/>
          <w:szCs w:val="24"/>
        </w:rPr>
        <w:t xml:space="preserve"> over the </w:t>
      </w:r>
      <w:r w:rsidRPr="00B7075B">
        <w:rPr>
          <w:rFonts w:asciiTheme="minorHAnsi" w:hAnsiTheme="minorHAnsi"/>
          <w:bCs/>
          <w:color w:val="auto"/>
          <w:sz w:val="24"/>
          <w:szCs w:val="24"/>
        </w:rPr>
        <w:t>original</w:t>
      </w:r>
      <w:r>
        <w:rPr>
          <w:rFonts w:asciiTheme="minorHAnsi" w:hAnsiTheme="minorHAnsi"/>
          <w:b w:val="0"/>
          <w:color w:val="auto"/>
          <w:sz w:val="24"/>
          <w:szCs w:val="24"/>
        </w:rPr>
        <w:t xml:space="preserve"> </w:t>
      </w:r>
      <w:r w:rsidRPr="00B7075B">
        <w:rPr>
          <w:rFonts w:asciiTheme="minorHAnsi" w:hAnsiTheme="minorHAnsi"/>
          <w:bCs/>
          <w:color w:val="auto"/>
          <w:sz w:val="24"/>
          <w:szCs w:val="24"/>
        </w:rPr>
        <w:t>baseline</w:t>
      </w:r>
      <w:r>
        <w:rPr>
          <w:rFonts w:asciiTheme="minorHAnsi" w:hAnsiTheme="minorHAnsi"/>
          <w:b w:val="0"/>
          <w:color w:val="auto"/>
          <w:sz w:val="24"/>
          <w:szCs w:val="24"/>
        </w:rPr>
        <w:t xml:space="preserve"> above. This showed that a lengthy epsilon did not translate to improved scores for this env. </w:t>
      </w:r>
    </w:p>
    <w:p w14:paraId="7283A0A3" w14:textId="7CA11083" w:rsidR="00B7075B" w:rsidRPr="00B7075B" w:rsidRDefault="00B7075B" w:rsidP="00B7075B">
      <w:r>
        <w:rPr>
          <w:noProof/>
        </w:rPr>
        <w:lastRenderedPageBreak/>
        <w:drawing>
          <wp:inline distT="0" distB="0" distL="0" distR="0" wp14:anchorId="4A036222" wp14:editId="40DFEC7C">
            <wp:extent cx="35433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y_slow_epsilon_decay.png"/>
                    <pic:cNvPicPr/>
                  </pic:nvPicPr>
                  <pic:blipFill>
                    <a:blip r:embed="rId13">
                      <a:extLst>
                        <a:ext uri="{28A0092B-C50C-407E-A947-70E740481C1C}">
                          <a14:useLocalDpi xmlns:a14="http://schemas.microsoft.com/office/drawing/2010/main" val="0"/>
                        </a:ext>
                      </a:extLst>
                    </a:blip>
                    <a:stretch>
                      <a:fillRect/>
                    </a:stretch>
                  </pic:blipFill>
                  <pic:spPr>
                    <a:xfrm>
                      <a:off x="0" y="0"/>
                      <a:ext cx="3549819" cy="2662364"/>
                    </a:xfrm>
                    <a:prstGeom prst="rect">
                      <a:avLst/>
                    </a:prstGeom>
                  </pic:spPr>
                </pic:pic>
              </a:graphicData>
            </a:graphic>
          </wp:inline>
        </w:drawing>
      </w:r>
    </w:p>
    <w:p w14:paraId="54790E93" w14:textId="77777777" w:rsidR="00B7075B" w:rsidRPr="00B7075B" w:rsidRDefault="00B7075B" w:rsidP="00B7075B"/>
    <w:p w14:paraId="3015AD11" w14:textId="128DB85B" w:rsidR="00B7075B" w:rsidRDefault="00B7075B" w:rsidP="00B7075B"/>
    <w:p w14:paraId="61E646A9" w14:textId="06550427" w:rsidR="00B7075B" w:rsidRDefault="00B7075B" w:rsidP="00B7075B">
      <w:r>
        <w:t xml:space="preserve">Finally, one of the better </w:t>
      </w:r>
      <w:proofErr w:type="spellStart"/>
      <w:r>
        <w:t>DDQN_Agent</w:t>
      </w:r>
      <w:proofErr w:type="spellEnd"/>
      <w:r>
        <w:t xml:space="preserve"> performances below, along with the hyperparameters used:</w:t>
      </w:r>
    </w:p>
    <w:p w14:paraId="068D01BF" w14:textId="6C832A56" w:rsidR="00B7075B" w:rsidRDefault="00B7075B" w:rsidP="00B7075B"/>
    <w:p w14:paraId="7EFC0632" w14:textId="088E78B6" w:rsidR="00B7075B" w:rsidRPr="00BA4867" w:rsidRDefault="00B7075B" w:rsidP="00B7075B">
      <w:pPr>
        <w:rPr>
          <w:b/>
          <w:bCs/>
          <w:sz w:val="28"/>
          <w:szCs w:val="28"/>
        </w:rPr>
      </w:pPr>
      <w:r w:rsidRPr="00BA4867">
        <w:rPr>
          <w:b/>
          <w:bCs/>
          <w:sz w:val="28"/>
          <w:szCs w:val="28"/>
        </w:rPr>
        <w:t>Best Results (beats our goal</w:t>
      </w:r>
      <w:r w:rsidR="00BA4867">
        <w:rPr>
          <w:b/>
          <w:bCs/>
          <w:sz w:val="28"/>
          <w:szCs w:val="28"/>
        </w:rPr>
        <w:t>/objective</w:t>
      </w:r>
      <w:r w:rsidRPr="00BA4867">
        <w:rPr>
          <w:b/>
          <w:bCs/>
          <w:sz w:val="28"/>
          <w:szCs w:val="28"/>
        </w:rPr>
        <w:t xml:space="preserve"> of 50-75 avg rewards (per 100 episodes) across 500 episodes):</w:t>
      </w:r>
    </w:p>
    <w:p w14:paraId="1814AB5E" w14:textId="6BFEE77F" w:rsidR="00B7075B" w:rsidRDefault="00B7075B" w:rsidP="00B7075B"/>
    <w:p w14:paraId="2D03F5BD" w14:textId="321DC398" w:rsidR="00B7075B" w:rsidRDefault="00B7075B" w:rsidP="00B7075B">
      <w:r>
        <w:rPr>
          <w:rFonts w:ascii="Calibri" w:hAnsi="Calibri" w:cs="Calibri"/>
          <w:b/>
          <w:bCs/>
          <w:color w:val="000000"/>
          <w:sz w:val="22"/>
          <w:szCs w:val="22"/>
          <w:highlight w:val="yellow"/>
        </w:rPr>
        <w:t xml:space="preserve">| EPISODE= 499 | SCORE= 249.13 | AVERAGE_SCORE= </w:t>
      </w:r>
      <w:r w:rsidRPr="00B7075B">
        <w:rPr>
          <w:rFonts w:ascii="Calibri" w:hAnsi="Calibri" w:cs="Calibri"/>
          <w:b/>
          <w:bCs/>
          <w:color w:val="000000"/>
          <w:sz w:val="28"/>
          <w:szCs w:val="28"/>
          <w:highlight w:val="yellow"/>
        </w:rPr>
        <w:t xml:space="preserve">116.65603067898283 </w:t>
      </w:r>
      <w:r>
        <w:rPr>
          <w:rFonts w:ascii="Calibri" w:hAnsi="Calibri" w:cs="Calibri"/>
          <w:b/>
          <w:bCs/>
          <w:color w:val="000000"/>
          <w:sz w:val="22"/>
          <w:szCs w:val="22"/>
          <w:highlight w:val="yellow"/>
        </w:rPr>
        <w:t>| Averaged over: 100 episodes |</w:t>
      </w:r>
    </w:p>
    <w:p w14:paraId="3DB26C3C" w14:textId="449D2599" w:rsidR="00B7075B" w:rsidRDefault="00B7075B" w:rsidP="00B7075B">
      <w:r>
        <w:rPr>
          <w:rFonts w:ascii="Calibri" w:hAnsi="Calibri" w:cs="Calibri"/>
          <w:noProof/>
          <w:sz w:val="22"/>
          <w:szCs w:val="22"/>
        </w:rPr>
        <w:drawing>
          <wp:inline distT="0" distB="0" distL="0" distR="0" wp14:anchorId="7B02C2FC" wp14:editId="64A2622C">
            <wp:extent cx="3441700" cy="2581275"/>
            <wp:effectExtent l="0" t="0" r="6350" b="9525"/>
            <wp:docPr id="13" name="Picture 13" descr="Machine generated alternative text:&#10;100 &#10;—50 &#10;—100 &#10;—150 &#10;—200 &#10;—250 &#10;100 &#10;Avg Rewards (per 100 epsidoes) &#10;200 &#10;300 &#10;400 &#10;5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100 &#10;—50 &#10;—100 &#10;—150 &#10;—200 &#10;—250 &#10;100 &#10;Avg Rewards (per 100 epsidoes) &#10;200 &#10;300 &#10;400 &#10;50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8841" cy="2586631"/>
                    </a:xfrm>
                    <a:prstGeom prst="rect">
                      <a:avLst/>
                    </a:prstGeom>
                    <a:noFill/>
                    <a:ln>
                      <a:noFill/>
                    </a:ln>
                  </pic:spPr>
                </pic:pic>
              </a:graphicData>
            </a:graphic>
          </wp:inline>
        </w:drawing>
      </w:r>
    </w:p>
    <w:p w14:paraId="2FD89133" w14:textId="736523BB" w:rsidR="00B7075B" w:rsidRDefault="00B7075B" w:rsidP="00B7075B">
      <w:pPr>
        <w:pStyle w:val="NormalWeb"/>
        <w:spacing w:before="0" w:beforeAutospacing="0" w:after="0" w:afterAutospacing="0"/>
        <w:rPr>
          <w:rFonts w:ascii="Calibri" w:hAnsi="Calibri" w:cs="Calibri"/>
          <w:sz w:val="22"/>
          <w:szCs w:val="22"/>
        </w:rPr>
      </w:pPr>
      <w:r w:rsidRPr="00BE653E">
        <w:rPr>
          <w:rFonts w:ascii="Calibri" w:hAnsi="Calibri" w:cs="Calibri"/>
          <w:b/>
          <w:bCs/>
          <w:i/>
          <w:iCs/>
          <w:sz w:val="22"/>
          <w:szCs w:val="22"/>
          <w:u w:val="single"/>
        </w:rPr>
        <w:t>Hyperparameters:</w:t>
      </w:r>
      <w:r w:rsidRPr="00B7075B">
        <w:rPr>
          <w:rFonts w:ascii="Calibri" w:hAnsi="Calibri" w:cs="Calibri"/>
          <w:i/>
          <w:iCs/>
          <w:sz w:val="22"/>
          <w:szCs w:val="22"/>
        </w:rPr>
        <w:t>NO_OF_EPISODES=500,FREQ_UPDATE_TARGET_NETWORK=100,EPSILON_DECAY_RATE=0.98,EPSILON_COMPLETE=0.01,MEMORY_SZ=1000000,DENSE_1_SZ=64,DENSE_2_SZ=64,ALPHA=0.0008,GAMMA=0.99,POSSIBLE_ACTIONS=4,EPSILON=1.0</w:t>
      </w:r>
    </w:p>
    <w:p w14:paraId="5BB842D6" w14:textId="1D42C33D" w:rsidR="00B7075B" w:rsidRDefault="00B7075B" w:rsidP="00B7075B"/>
    <w:p w14:paraId="2548B4DB" w14:textId="163F2DDF" w:rsidR="00B7075B" w:rsidRDefault="00B7075B" w:rsidP="00B7075B"/>
    <w:p w14:paraId="10CF8C2C" w14:textId="05412464" w:rsidR="0030262E" w:rsidRDefault="0030262E" w:rsidP="00B7075B"/>
    <w:p w14:paraId="2F1DD0D8" w14:textId="25E1B102" w:rsidR="0030262E" w:rsidRDefault="0030262E" w:rsidP="00B7075B"/>
    <w:p w14:paraId="5E505897" w14:textId="77777777" w:rsidR="0030262E" w:rsidRDefault="0030262E" w:rsidP="00B7075B"/>
    <w:p w14:paraId="004556C9" w14:textId="77777777" w:rsidR="00B7075B" w:rsidRPr="00B7075B" w:rsidRDefault="00B7075B" w:rsidP="00B7075B"/>
    <w:p w14:paraId="0C8E2E44" w14:textId="79A5756C" w:rsidR="005257DA" w:rsidRDefault="005257DA" w:rsidP="00A910D5">
      <w:pPr>
        <w:pStyle w:val="Heading5"/>
        <w:jc w:val="center"/>
      </w:pPr>
      <w:r>
        <w:lastRenderedPageBreak/>
        <w:t>Video Demonstration</w:t>
      </w:r>
      <w:r w:rsidR="004E5647">
        <w:t xml:space="preserve"> &amp; </w:t>
      </w:r>
      <w:proofErr w:type="spellStart"/>
      <w:r w:rsidR="004E5647">
        <w:t>Github</w:t>
      </w:r>
      <w:proofErr w:type="spellEnd"/>
      <w:r w:rsidR="004E5647">
        <w:t xml:space="preserve"> Link</w:t>
      </w:r>
      <w:r>
        <w:t xml:space="preserve"> (500 Episodes Compilation)</w:t>
      </w:r>
    </w:p>
    <w:p w14:paraId="2AABE4C8" w14:textId="1F748528" w:rsidR="005257DA" w:rsidRDefault="005257DA" w:rsidP="005257DA"/>
    <w:p w14:paraId="2AB1F83F" w14:textId="309D2A91" w:rsidR="005257DA" w:rsidRDefault="005257DA" w:rsidP="005257DA">
      <w:r>
        <w:t xml:space="preserve">This will demonstrate the lunar lander agent’s early, mid, and later learning to reach the goal position in the environment over 500 episodes. </w:t>
      </w:r>
      <w:r w:rsidR="0030262E">
        <w:t xml:space="preserve"> </w:t>
      </w:r>
      <w:proofErr w:type="gramStart"/>
      <w:r w:rsidR="0030262E">
        <w:t>Also</w:t>
      </w:r>
      <w:proofErr w:type="gramEnd"/>
      <w:r w:rsidR="0030262E">
        <w:t xml:space="preserve"> </w:t>
      </w:r>
      <w:proofErr w:type="spellStart"/>
      <w:r w:rsidR="0030262E">
        <w:t>github</w:t>
      </w:r>
      <w:proofErr w:type="spellEnd"/>
      <w:r w:rsidR="0030262E">
        <w:t xml:space="preserve"> link to see more info on the solution. </w:t>
      </w:r>
    </w:p>
    <w:p w14:paraId="088D49DA" w14:textId="77777777" w:rsidR="005257DA" w:rsidRDefault="005257DA" w:rsidP="005257DA"/>
    <w:p w14:paraId="096CF08B" w14:textId="0C6515D3" w:rsidR="004E5647" w:rsidRPr="004E5647" w:rsidRDefault="004E5647" w:rsidP="004E5647">
      <w:pPr>
        <w:pStyle w:val="ListParagraph"/>
        <w:numPr>
          <w:ilvl w:val="0"/>
          <w:numId w:val="2"/>
        </w:numPr>
        <w:rPr>
          <w:sz w:val="32"/>
          <w:szCs w:val="32"/>
        </w:rPr>
      </w:pPr>
      <w:proofErr w:type="spellStart"/>
      <w:r w:rsidRPr="004E5647">
        <w:rPr>
          <w:b/>
          <w:bCs/>
          <w:sz w:val="32"/>
          <w:szCs w:val="32"/>
        </w:rPr>
        <w:t>Youtube</w:t>
      </w:r>
      <w:proofErr w:type="spellEnd"/>
      <w:r w:rsidRPr="004E5647">
        <w:rPr>
          <w:sz w:val="32"/>
          <w:szCs w:val="32"/>
        </w:rPr>
        <w:t xml:space="preserve"> </w:t>
      </w:r>
      <w:r w:rsidR="005257DA" w:rsidRPr="004E5647">
        <w:rPr>
          <w:sz w:val="32"/>
          <w:szCs w:val="32"/>
        </w:rPr>
        <w:t xml:space="preserve">Link: </w:t>
      </w:r>
      <w:hyperlink r:id="rId14" w:history="1">
        <w:r w:rsidR="005257DA" w:rsidRPr="004E5647">
          <w:rPr>
            <w:rStyle w:val="Hyperlink"/>
            <w:sz w:val="32"/>
            <w:szCs w:val="32"/>
          </w:rPr>
          <w:t>https://youtu.be/b_X4uTWkkRY</w:t>
        </w:r>
      </w:hyperlink>
    </w:p>
    <w:p w14:paraId="4996A3F5" w14:textId="77777777" w:rsidR="004E5647" w:rsidRPr="004E5647" w:rsidRDefault="004E5647" w:rsidP="004E5647">
      <w:pPr>
        <w:pStyle w:val="ListParagraph"/>
        <w:ind w:left="360"/>
        <w:rPr>
          <w:sz w:val="32"/>
          <w:szCs w:val="32"/>
        </w:rPr>
      </w:pPr>
    </w:p>
    <w:p w14:paraId="649B9FBA" w14:textId="1876C37C" w:rsidR="004E5647" w:rsidRPr="0030262E" w:rsidRDefault="004E5647" w:rsidP="004E5647">
      <w:pPr>
        <w:pStyle w:val="ListParagraph"/>
        <w:numPr>
          <w:ilvl w:val="0"/>
          <w:numId w:val="2"/>
        </w:numPr>
        <w:rPr>
          <w:rStyle w:val="Hyperlink"/>
          <w:color w:val="auto"/>
          <w:sz w:val="32"/>
          <w:szCs w:val="32"/>
          <w:u w:val="none"/>
        </w:rPr>
      </w:pPr>
      <w:proofErr w:type="spellStart"/>
      <w:r w:rsidRPr="004E5647">
        <w:rPr>
          <w:b/>
          <w:bCs/>
          <w:sz w:val="32"/>
          <w:szCs w:val="32"/>
        </w:rPr>
        <w:t>Github</w:t>
      </w:r>
      <w:proofErr w:type="spellEnd"/>
      <w:r w:rsidRPr="004E5647">
        <w:rPr>
          <w:sz w:val="32"/>
          <w:szCs w:val="32"/>
        </w:rPr>
        <w:t xml:space="preserve"> Link: </w:t>
      </w:r>
      <w:hyperlink r:id="rId15" w:history="1">
        <w:r w:rsidRPr="004E5647">
          <w:rPr>
            <w:rStyle w:val="Hyperlink"/>
            <w:sz w:val="32"/>
            <w:szCs w:val="32"/>
          </w:rPr>
          <w:t>https://github.com/rfiez/DDQN_LL_UOFT_FP</w:t>
        </w:r>
      </w:hyperlink>
    </w:p>
    <w:p w14:paraId="7E215E48" w14:textId="77777777" w:rsidR="0030262E" w:rsidRPr="0030262E" w:rsidRDefault="0030262E" w:rsidP="0030262E">
      <w:pPr>
        <w:pStyle w:val="ListParagraph"/>
        <w:rPr>
          <w:sz w:val="32"/>
          <w:szCs w:val="32"/>
        </w:rPr>
      </w:pPr>
    </w:p>
    <w:p w14:paraId="1F36387A" w14:textId="057FF01D" w:rsidR="0030262E" w:rsidRDefault="0030262E" w:rsidP="0030262E">
      <w:pPr>
        <w:rPr>
          <w:sz w:val="32"/>
          <w:szCs w:val="32"/>
        </w:rPr>
      </w:pPr>
    </w:p>
    <w:p w14:paraId="182B471A" w14:textId="1BA24B7C" w:rsidR="0030262E" w:rsidRPr="0030262E" w:rsidRDefault="0030262E" w:rsidP="0030262E">
      <w:pPr>
        <w:jc w:val="center"/>
        <w:rPr>
          <w:sz w:val="32"/>
          <w:szCs w:val="32"/>
        </w:rPr>
      </w:pPr>
      <w:bookmarkStart w:id="0" w:name="_GoBack"/>
      <w:bookmarkEnd w:id="0"/>
      <w:r>
        <w:rPr>
          <w:sz w:val="32"/>
          <w:szCs w:val="32"/>
        </w:rPr>
        <w:t>Thank you</w:t>
      </w:r>
    </w:p>
    <w:sectPr w:rsidR="0030262E" w:rsidRPr="0030262E" w:rsidSect="003431C0">
      <w:footerReference w:type="even" r:id="rId16"/>
      <w:footerReference w:type="default" r:id="rId17"/>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C5D3B" w14:textId="77777777" w:rsidR="00580812" w:rsidRDefault="00580812" w:rsidP="00E74B29">
      <w:r>
        <w:separator/>
      </w:r>
    </w:p>
  </w:endnote>
  <w:endnote w:type="continuationSeparator" w:id="0">
    <w:p w14:paraId="74F27165" w14:textId="77777777" w:rsidR="00580812" w:rsidRDefault="00580812"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37DBE87C"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72ADAC"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3DB8E" w14:textId="6A818EA2"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418FA801" w14:textId="77777777" w:rsidTr="006709F1">
      <w:tc>
        <w:tcPr>
          <w:tcW w:w="1079" w:type="dxa"/>
        </w:tcPr>
        <w:p w14:paraId="74BA9D3E" w14:textId="77777777" w:rsidR="00E74B29" w:rsidRPr="00E74B29" w:rsidRDefault="00E74B29" w:rsidP="006709F1">
          <w:pPr>
            <w:pStyle w:val="Footer"/>
          </w:pPr>
        </w:p>
      </w:tc>
      <w:tc>
        <w:tcPr>
          <w:tcW w:w="5395" w:type="dxa"/>
        </w:tcPr>
        <w:p w14:paraId="362F3861" w14:textId="14EB27B7" w:rsidR="00E74B29" w:rsidRPr="00874FE7" w:rsidRDefault="00A44F96" w:rsidP="006709F1">
          <w:pPr>
            <w:pStyle w:val="Footer"/>
          </w:pPr>
          <w:r>
            <w:t>Double Deep Q Network - Lunar Lander (v2)</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4C92A79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31346190" w14:textId="77777777" w:rsidR="00E74B29" w:rsidRPr="00E74B29" w:rsidRDefault="00E74B29" w:rsidP="006709F1">
          <w:pPr>
            <w:pStyle w:val="Footer"/>
          </w:pPr>
        </w:p>
      </w:tc>
    </w:tr>
  </w:tbl>
  <w:p w14:paraId="3F2D0E46"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9B1E3" w14:textId="77777777" w:rsidR="00580812" w:rsidRDefault="00580812" w:rsidP="00E74B29">
      <w:r>
        <w:separator/>
      </w:r>
    </w:p>
  </w:footnote>
  <w:footnote w:type="continuationSeparator" w:id="0">
    <w:p w14:paraId="54BA6567" w14:textId="77777777" w:rsidR="00580812" w:rsidRDefault="00580812"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13DDA"/>
    <w:multiLevelType w:val="hybridMultilevel"/>
    <w:tmpl w:val="A238C8E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8966C56"/>
    <w:multiLevelType w:val="hybridMultilevel"/>
    <w:tmpl w:val="EEB8C2D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3B365661"/>
    <w:multiLevelType w:val="hybridMultilevel"/>
    <w:tmpl w:val="119AC4F4"/>
    <w:lvl w:ilvl="0" w:tplc="1B421D14">
      <w:start w:val="3547"/>
      <w:numFmt w:val="bullet"/>
      <w:lvlText w:val="-"/>
      <w:lvlJc w:val="left"/>
      <w:pPr>
        <w:ind w:left="720" w:hanging="360"/>
      </w:pPr>
      <w:rPr>
        <w:rFonts w:ascii="Georgia" w:eastAsiaTheme="minorHAnsi" w:hAnsi="Georgia"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8E1"/>
    <w:rsid w:val="00014D88"/>
    <w:rsid w:val="00016033"/>
    <w:rsid w:val="00051FAE"/>
    <w:rsid w:val="00086FA5"/>
    <w:rsid w:val="000E4641"/>
    <w:rsid w:val="00151F66"/>
    <w:rsid w:val="00161172"/>
    <w:rsid w:val="00177F8D"/>
    <w:rsid w:val="00185F4A"/>
    <w:rsid w:val="001C4A2E"/>
    <w:rsid w:val="002D2200"/>
    <w:rsid w:val="0030262E"/>
    <w:rsid w:val="00342696"/>
    <w:rsid w:val="003431C0"/>
    <w:rsid w:val="003A349F"/>
    <w:rsid w:val="0040564B"/>
    <w:rsid w:val="00430028"/>
    <w:rsid w:val="00480A20"/>
    <w:rsid w:val="0048120C"/>
    <w:rsid w:val="004909D9"/>
    <w:rsid w:val="00490BD7"/>
    <w:rsid w:val="00497592"/>
    <w:rsid w:val="004E5647"/>
    <w:rsid w:val="0052074D"/>
    <w:rsid w:val="00521481"/>
    <w:rsid w:val="005257DA"/>
    <w:rsid w:val="00545CED"/>
    <w:rsid w:val="005550B1"/>
    <w:rsid w:val="00580812"/>
    <w:rsid w:val="00591E62"/>
    <w:rsid w:val="00592D4E"/>
    <w:rsid w:val="005C6C34"/>
    <w:rsid w:val="00665110"/>
    <w:rsid w:val="00667D1C"/>
    <w:rsid w:val="006709F1"/>
    <w:rsid w:val="00695570"/>
    <w:rsid w:val="006C60E6"/>
    <w:rsid w:val="006D768E"/>
    <w:rsid w:val="00716D71"/>
    <w:rsid w:val="00797376"/>
    <w:rsid w:val="00837914"/>
    <w:rsid w:val="00874FE7"/>
    <w:rsid w:val="00911DC9"/>
    <w:rsid w:val="00952F7D"/>
    <w:rsid w:val="0095496A"/>
    <w:rsid w:val="009A38BA"/>
    <w:rsid w:val="009A4C14"/>
    <w:rsid w:val="00A34F66"/>
    <w:rsid w:val="00A44F96"/>
    <w:rsid w:val="00A55391"/>
    <w:rsid w:val="00A910D5"/>
    <w:rsid w:val="00B43E11"/>
    <w:rsid w:val="00B67AF2"/>
    <w:rsid w:val="00B7075B"/>
    <w:rsid w:val="00BA4867"/>
    <w:rsid w:val="00BE653E"/>
    <w:rsid w:val="00C755AB"/>
    <w:rsid w:val="00CB412F"/>
    <w:rsid w:val="00CD4459"/>
    <w:rsid w:val="00D048E1"/>
    <w:rsid w:val="00D07A91"/>
    <w:rsid w:val="00D43125"/>
    <w:rsid w:val="00D66A3A"/>
    <w:rsid w:val="00DF15AC"/>
    <w:rsid w:val="00DF198B"/>
    <w:rsid w:val="00DF7ED9"/>
    <w:rsid w:val="00E31F00"/>
    <w:rsid w:val="00E74B29"/>
    <w:rsid w:val="00EC3094"/>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9120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semiHidden/>
    <w:rsid w:val="001C4A2E"/>
    <w:rPr>
      <w:color w:val="0000FF" w:themeColor="hyperlink"/>
      <w:u w:val="single"/>
    </w:rPr>
  </w:style>
  <w:style w:type="character" w:styleId="UnresolvedMention">
    <w:name w:val="Unresolved Mention"/>
    <w:basedOn w:val="DefaultParagraphFont"/>
    <w:uiPriority w:val="99"/>
    <w:semiHidden/>
    <w:unhideWhenUsed/>
    <w:rsid w:val="001C4A2E"/>
    <w:rPr>
      <w:color w:val="605E5C"/>
      <w:shd w:val="clear" w:color="auto" w:fill="E1DFDD"/>
    </w:rPr>
  </w:style>
  <w:style w:type="paragraph" w:styleId="ListParagraph">
    <w:name w:val="List Paragraph"/>
    <w:basedOn w:val="Normal"/>
    <w:uiPriority w:val="34"/>
    <w:semiHidden/>
    <w:qFormat/>
    <w:rsid w:val="00A44F96"/>
    <w:pPr>
      <w:ind w:left="720"/>
      <w:contextualSpacing/>
    </w:pPr>
  </w:style>
  <w:style w:type="paragraph" w:styleId="NormalWeb">
    <w:name w:val="Normal (Web)"/>
    <w:basedOn w:val="Normal"/>
    <w:uiPriority w:val="99"/>
    <w:semiHidden/>
    <w:unhideWhenUsed/>
    <w:rsid w:val="00BE653E"/>
    <w:pPr>
      <w:spacing w:before="100" w:beforeAutospacing="1" w:after="100" w:afterAutospacing="1"/>
    </w:pPr>
    <w:rPr>
      <w:rFonts w:ascii="Times New Roman" w:eastAsia="Times New Roman" w:hAnsi="Times New Roman" w:cs="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228193">
      <w:bodyDiv w:val="1"/>
      <w:marLeft w:val="0"/>
      <w:marRight w:val="0"/>
      <w:marTop w:val="0"/>
      <w:marBottom w:val="0"/>
      <w:divBdr>
        <w:top w:val="none" w:sz="0" w:space="0" w:color="auto"/>
        <w:left w:val="none" w:sz="0" w:space="0" w:color="auto"/>
        <w:bottom w:val="none" w:sz="0" w:space="0" w:color="auto"/>
        <w:right w:val="none" w:sz="0" w:space="0" w:color="auto"/>
      </w:divBdr>
    </w:div>
    <w:div w:id="1805587111">
      <w:bodyDiv w:val="1"/>
      <w:marLeft w:val="0"/>
      <w:marRight w:val="0"/>
      <w:marTop w:val="0"/>
      <w:marBottom w:val="0"/>
      <w:divBdr>
        <w:top w:val="none" w:sz="0" w:space="0" w:color="auto"/>
        <w:left w:val="none" w:sz="0" w:space="0" w:color="auto"/>
        <w:bottom w:val="none" w:sz="0" w:space="0" w:color="auto"/>
        <w:right w:val="none" w:sz="0" w:space="0" w:color="auto"/>
      </w:divBdr>
    </w:div>
    <w:div w:id="211762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github.com/rfiez/DDQN_LL_UOFT_FP" TargetMode="External"/><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youtu.be/b_X4uTWkkR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een\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F8CB8854C44C42BFF106873451972B"/>
        <w:category>
          <w:name w:val="General"/>
          <w:gallery w:val="placeholder"/>
        </w:category>
        <w:types>
          <w:type w:val="bbPlcHdr"/>
        </w:types>
        <w:behaviors>
          <w:behavior w:val="content"/>
        </w:behaviors>
        <w:guid w:val="{66569EC2-02E9-4EAA-8EC0-41977A55A607}"/>
      </w:docPartPr>
      <w:docPartBody>
        <w:p w:rsidR="0073282A" w:rsidRDefault="00BD24BA">
          <w:pPr>
            <w:pStyle w:val="A6F8CB8854C44C42BFF106873451972B"/>
          </w:pPr>
          <w:r w:rsidRPr="00DF198B">
            <w:t>—</w:t>
          </w:r>
        </w:p>
      </w:docPartBody>
    </w:docPart>
    <w:docPart>
      <w:docPartPr>
        <w:name w:val="53112D1637DA433EA286D3FE64283692"/>
        <w:category>
          <w:name w:val="General"/>
          <w:gallery w:val="placeholder"/>
        </w:category>
        <w:types>
          <w:type w:val="bbPlcHdr"/>
        </w:types>
        <w:behaviors>
          <w:behavior w:val="content"/>
        </w:behaviors>
        <w:guid w:val="{1B5476E5-DF03-4BBF-A79F-9627C70B78CC}"/>
      </w:docPartPr>
      <w:docPartBody>
        <w:p w:rsidR="0073282A" w:rsidRDefault="00BD24BA">
          <w:pPr>
            <w:pStyle w:val="53112D1637DA433EA286D3FE64283692"/>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DE"/>
    <w:rsid w:val="005D5DDE"/>
    <w:rsid w:val="0073282A"/>
    <w:rsid w:val="00BD24BA"/>
    <w:rsid w:val="00F43D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76C3C3DAE74F5C94E7A530A312B2AD">
    <w:name w:val="6976C3C3DAE74F5C94E7A530A312B2AD"/>
  </w:style>
  <w:style w:type="paragraph" w:customStyle="1" w:styleId="925EF7DB6A0F4EE08020BBE908F0B16B">
    <w:name w:val="925EF7DB6A0F4EE08020BBE908F0B16B"/>
  </w:style>
  <w:style w:type="paragraph" w:customStyle="1" w:styleId="56F74DEAEC41450D9444033687B4D33B">
    <w:name w:val="56F74DEAEC41450D9444033687B4D33B"/>
  </w:style>
  <w:style w:type="paragraph" w:customStyle="1" w:styleId="A6F8CB8854C44C42BFF106873451972B">
    <w:name w:val="A6F8CB8854C44C42BFF106873451972B"/>
  </w:style>
  <w:style w:type="paragraph" w:customStyle="1" w:styleId="DF1A3A9E84D84CF9B740DC21FEA6648B">
    <w:name w:val="DF1A3A9E84D84CF9B740DC21FEA6648B"/>
  </w:style>
  <w:style w:type="paragraph" w:customStyle="1" w:styleId="53112D1637DA433EA286D3FE64283692">
    <w:name w:val="53112D1637DA433EA286D3FE64283692"/>
  </w:style>
  <w:style w:type="paragraph" w:customStyle="1" w:styleId="2CE254B312A1467697129579081852C0">
    <w:name w:val="2CE254B312A1467697129579081852C0"/>
  </w:style>
  <w:style w:type="paragraph" w:customStyle="1" w:styleId="163390950AC84F629171452A5EA31217">
    <w:name w:val="163390950AC84F629171452A5EA31217"/>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F0D5FAA0622B42E2A72B0DB936E6A19E">
    <w:name w:val="F0D5FAA0622B42E2A72B0DB936E6A19E"/>
  </w:style>
  <w:style w:type="paragraph" w:customStyle="1" w:styleId="E936922F2925450CA3B1A8E20B4EBE45">
    <w:name w:val="E936922F2925450CA3B1A8E20B4EBE45"/>
  </w:style>
  <w:style w:type="paragraph" w:customStyle="1" w:styleId="683BCEA7C13F4D3DB6C1E9E24302F130">
    <w:name w:val="683BCEA7C13F4D3DB6C1E9E24302F130"/>
  </w:style>
  <w:style w:type="paragraph" w:customStyle="1" w:styleId="C9BFB1D7A24843BF8ED66E06B2298A7F">
    <w:name w:val="C9BFB1D7A24843BF8ED66E06B2298A7F"/>
  </w:style>
  <w:style w:type="paragraph" w:customStyle="1" w:styleId="E474DF1EA03A41018B3AB1377E0AD490">
    <w:name w:val="E474DF1EA03A41018B3AB1377E0AD490"/>
  </w:style>
  <w:style w:type="paragraph" w:customStyle="1" w:styleId="CA2B9746797E4CABBB0883258C954DDE">
    <w:name w:val="CA2B9746797E4CABBB0883258C954DDE"/>
  </w:style>
  <w:style w:type="paragraph" w:customStyle="1" w:styleId="DD91F6C341B24308A4BDBAB3127D27B5">
    <w:name w:val="DD91F6C341B24308A4BDBAB3127D27B5"/>
  </w:style>
  <w:style w:type="paragraph" w:customStyle="1" w:styleId="EC5FEBE6FD5E41B9A301E22ED813E9DF">
    <w:name w:val="EC5FEBE6FD5E41B9A301E22ED813E9DF"/>
  </w:style>
  <w:style w:type="paragraph" w:customStyle="1" w:styleId="3CF7373632C84426B80FB3646C3AE830">
    <w:name w:val="3CF7373632C84426B80FB3646C3AE830"/>
    <w:rsid w:val="005D5DDE"/>
  </w:style>
  <w:style w:type="paragraph" w:customStyle="1" w:styleId="0590F2B3F7BF4996BD2A043FF9C2CD53">
    <w:name w:val="0590F2B3F7BF4996BD2A043FF9C2CD53"/>
    <w:rsid w:val="005D5D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6</Pages>
  <Words>832</Words>
  <Characters>4747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2020-03-28T20:23:00Z</dcterms:created>
  <dcterms:modified xsi:type="dcterms:W3CDTF">2020-03-30T02:38:00Z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